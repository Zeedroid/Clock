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742C29" w:rsidP="00C6554A">
      <w:pPr>
        <w:pStyle w:val="Photo"/>
      </w:pPr>
      <w:bookmarkStart w:id="0" w:name="_Toc321147149"/>
      <w:bookmarkStart w:id="1" w:name="_Toc318188227"/>
      <w:bookmarkStart w:id="2" w:name="_Toc318188327"/>
      <w:bookmarkStart w:id="3" w:name="_Toc318189312"/>
      <w:bookmarkStart w:id="4" w:name="_Toc321147011"/>
      <w:r>
        <w:rPr>
          <w:noProof/>
          <w:lang w:val="en-GB" w:eastAsia="en-GB"/>
        </w:rPr>
        <w:drawing>
          <wp:inline distT="0" distB="0" distL="0" distR="0" wp14:anchorId="01CED691" wp14:editId="770A17EB">
            <wp:extent cx="3898900" cy="388311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3861" cy="3907975"/>
                    </a:xfrm>
                    <a:prstGeom prst="rect">
                      <a:avLst/>
                    </a:prstGeom>
                    <a:noFill/>
                    <a:ln>
                      <a:noFill/>
                    </a:ln>
                  </pic:spPr>
                </pic:pic>
              </a:graphicData>
            </a:graphic>
          </wp:inline>
        </w:drawing>
      </w:r>
    </w:p>
    <w:bookmarkEnd w:id="0"/>
    <w:bookmarkEnd w:id="1"/>
    <w:bookmarkEnd w:id="2"/>
    <w:bookmarkEnd w:id="3"/>
    <w:bookmarkEnd w:id="4"/>
    <w:p w:rsidR="00C6554A" w:rsidRDefault="00742C29" w:rsidP="00C6554A">
      <w:pPr>
        <w:pStyle w:val="Title"/>
      </w:pPr>
      <w:r>
        <w:t>Multimedia Clock</w:t>
      </w:r>
    </w:p>
    <w:p w:rsidR="00C6554A" w:rsidRDefault="00742C29" w:rsidP="00C6554A">
      <w:pPr>
        <w:pStyle w:val="Subtitle"/>
      </w:pPr>
      <w:r>
        <w:t>Analogue / digital</w:t>
      </w:r>
    </w:p>
    <w:p w:rsidR="00500D89" w:rsidRDefault="00500D89" w:rsidP="00C6554A">
      <w:pPr>
        <w:pStyle w:val="ContactInfo"/>
      </w:pPr>
      <w:r>
        <w:t xml:space="preserve">Candidate No: </w:t>
      </w:r>
      <w:r w:rsidR="007474EE">
        <w:t>162217</w:t>
      </w:r>
      <w:r>
        <w:t xml:space="preserve"> | Advanced Computer Science M</w:t>
      </w:r>
      <w:r w:rsidR="008876AA">
        <w:t>S</w:t>
      </w:r>
      <w:r>
        <w:t>c</w:t>
      </w:r>
    </w:p>
    <w:p w:rsidR="00C6554A" w:rsidRDefault="00C6554A" w:rsidP="00C6554A">
      <w:pPr>
        <w:pStyle w:val="ContactInfo"/>
      </w:pPr>
      <w:r>
        <w:t xml:space="preserve"> </w:t>
      </w:r>
      <w:r w:rsidR="00742C29">
        <w:t>Multimedia Design and Applications</w:t>
      </w:r>
      <w:r>
        <w:t xml:space="preserve"> |</w:t>
      </w:r>
      <w:r w:rsidRPr="00D5413C">
        <w:t xml:space="preserve"> </w:t>
      </w:r>
      <w:r w:rsidR="00742C29">
        <w:t>23/02/2017</w:t>
      </w:r>
      <w:r>
        <w:br w:type="page"/>
      </w:r>
    </w:p>
    <w:p w:rsidR="00C6554A" w:rsidRDefault="007E22D4" w:rsidP="00C6554A">
      <w:pPr>
        <w:pStyle w:val="Heading1"/>
      </w:pPr>
      <w:r>
        <w:lastRenderedPageBreak/>
        <w:t xml:space="preserve">1: </w:t>
      </w:r>
      <w:r w:rsidR="008876AA">
        <w:t>Introduction</w:t>
      </w:r>
    </w:p>
    <w:p w:rsidR="00FE6259" w:rsidRDefault="00FE6259" w:rsidP="00FE6259">
      <w:r>
        <w:t xml:space="preserve">This report is part of project 1 of the “Multimedia Design and Applications” module. It will help to demonstrate the processes </w:t>
      </w:r>
      <w:r w:rsidR="007E22D4">
        <w:t>that have taken place</w:t>
      </w:r>
      <w:r w:rsidR="008A0662">
        <w:t>,</w:t>
      </w:r>
      <w:r w:rsidR="007E22D4">
        <w:t xml:space="preserve"> and give reasons for the decisions</w:t>
      </w:r>
      <w:r>
        <w:t xml:space="preserve"> made</w:t>
      </w:r>
      <w:r w:rsidR="008A0662">
        <w:t>,</w:t>
      </w:r>
      <w:r>
        <w:t xml:space="preserve"> </w:t>
      </w:r>
      <w:r w:rsidR="00A72DBD">
        <w:t>during the design</w:t>
      </w:r>
      <w:r w:rsidR="00C76296">
        <w:t>,</w:t>
      </w:r>
      <w:r w:rsidR="00A72DBD">
        <w:t xml:space="preserve"> and creation of</w:t>
      </w:r>
      <w:r>
        <w:t xml:space="preserve"> a multimedia clock using SVG in JavaScript.</w:t>
      </w:r>
    </w:p>
    <w:p w:rsidR="00A72DBD" w:rsidRDefault="00A72DBD" w:rsidP="00C6554A">
      <w:pPr>
        <w:pStyle w:val="Heading2"/>
      </w:pPr>
    </w:p>
    <w:p w:rsidR="00C6554A" w:rsidRDefault="007E22D4" w:rsidP="00C6554A">
      <w:pPr>
        <w:pStyle w:val="Heading2"/>
      </w:pPr>
      <w:r>
        <w:t xml:space="preserve">2: </w:t>
      </w:r>
      <w:r w:rsidR="00FE6259">
        <w:t>Design and Developmenmt</w:t>
      </w:r>
    </w:p>
    <w:p w:rsidR="007E22D4" w:rsidRDefault="007E22D4" w:rsidP="00FE6259">
      <w:r>
        <w:t xml:space="preserve">The </w:t>
      </w:r>
      <w:r w:rsidR="00FC607F">
        <w:t xml:space="preserve">clock was designed to </w:t>
      </w:r>
      <w:r w:rsidR="00C76296">
        <w:t xml:space="preserve">give the feeling of </w:t>
      </w:r>
      <w:r w:rsidR="00E72782">
        <w:t>floating;</w:t>
      </w:r>
      <w:r w:rsidR="00C76296">
        <w:t xml:space="preserve"> it achieves this by placing an abstract poster</w:t>
      </w:r>
      <w:r w:rsidR="00BE35D7">
        <w:t xml:space="preserve"> [2]</w:t>
      </w:r>
      <w:r w:rsidR="00C76296">
        <w:t xml:space="preserve"> in the background that is predominately white</w:t>
      </w:r>
      <w:r w:rsidR="00BE35D7">
        <w:t>, with gold and beige speckles</w:t>
      </w:r>
      <w:r w:rsidR="00E72782">
        <w:t>,</w:t>
      </w:r>
      <w:r w:rsidR="00C76296">
        <w:t xml:space="preserve"> </w:t>
      </w:r>
      <w:r w:rsidR="00E72782">
        <w:t>and a well-defined clock face that is bright yellow</w:t>
      </w:r>
      <w:r w:rsidR="00BE35D7">
        <w:t xml:space="preserve"> [1]</w:t>
      </w:r>
      <w:r w:rsidR="00E72782">
        <w:t xml:space="preserve"> in the foreground., this gives a feeling of separation</w:t>
      </w:r>
      <w:r w:rsidR="00BE35D7">
        <w:t xml:space="preserve">. Both images complement each other and there is a sense of belonging. </w:t>
      </w:r>
      <w:r w:rsidR="00BD215E">
        <w:t xml:space="preserve">(Photoshop was used to merge the jpeg images of the clock face and background </w:t>
      </w:r>
      <w:r w:rsidR="009C7011">
        <w:t>poster</w:t>
      </w:r>
      <w:r w:rsidR="00BD215E">
        <w:t>).</w:t>
      </w:r>
    </w:p>
    <w:p w:rsidR="00522CB9" w:rsidRDefault="00B32400" w:rsidP="00FE6259">
      <w:r>
        <w:t>The creation of the clock hardware</w:t>
      </w:r>
      <w:r w:rsidR="00B82E5C">
        <w:t>,</w:t>
      </w:r>
      <w:r>
        <w:t xml:space="preserve"> started </w:t>
      </w:r>
      <w:r w:rsidR="00341FE3">
        <w:t xml:space="preserve">by using </w:t>
      </w:r>
      <w:r>
        <w:t>the JavaScript written</w:t>
      </w:r>
      <w:r w:rsidR="00341FE3">
        <w:t xml:space="preserve"> [6]</w:t>
      </w:r>
      <w:r>
        <w:t xml:space="preserve"> during the Labs</w:t>
      </w:r>
      <w:r w:rsidR="00B82E5C">
        <w:t>,</w:t>
      </w:r>
      <w:r>
        <w:t xml:space="preserve"> </w:t>
      </w:r>
      <w:r w:rsidR="00C76296">
        <w:t>that was</w:t>
      </w:r>
      <w:r>
        <w:t xml:space="preserve"> based on </w:t>
      </w:r>
      <w:r w:rsidR="00341FE3">
        <w:t xml:space="preserve">the Raphael </w:t>
      </w:r>
      <w:r>
        <w:t xml:space="preserve">SVG JavaScript </w:t>
      </w:r>
      <w:r w:rsidR="00B82E5C">
        <w:t>library [</w:t>
      </w:r>
      <w:r w:rsidR="00341FE3">
        <w:t>3].</w:t>
      </w:r>
      <w:r w:rsidR="00B82E5C">
        <w:t xml:space="preserve"> The code for the original clock face was</w:t>
      </w:r>
      <w:r w:rsidR="00351A56">
        <w:t xml:space="preserve"> deleted </w:t>
      </w:r>
      <w:r w:rsidR="00B82E5C">
        <w:t>and the new jpeg poster clock image</w:t>
      </w:r>
      <w:r w:rsidR="00351A56">
        <w:t xml:space="preserve"> </w:t>
      </w:r>
      <w:r w:rsidR="00B82E5C">
        <w:t xml:space="preserve">was </w:t>
      </w:r>
      <w:r w:rsidR="00351A56">
        <w:t xml:space="preserve">inserted, </w:t>
      </w:r>
      <w:r w:rsidR="00B82E5C">
        <w:t>the</w:t>
      </w:r>
      <w:r w:rsidR="00351A56">
        <w:t xml:space="preserve"> clock hands </w:t>
      </w:r>
      <w:r w:rsidR="00B82E5C">
        <w:t>were</w:t>
      </w:r>
      <w:r w:rsidR="00351A56">
        <w:t xml:space="preserve"> move</w:t>
      </w:r>
      <w:r w:rsidR="00B82E5C">
        <w:t>d</w:t>
      </w:r>
      <w:r w:rsidR="00351A56">
        <w:t xml:space="preserve"> </w:t>
      </w:r>
      <w:r w:rsidR="00B82E5C">
        <w:t>to the correct position and the size and colour were changed</w:t>
      </w:r>
      <w:r w:rsidR="00351A56">
        <w:t xml:space="preserve">. </w:t>
      </w:r>
      <w:r w:rsidR="00D23510">
        <w:t xml:space="preserve">Because the clock had a watch face, </w:t>
      </w:r>
      <w:r w:rsidR="00B82E5C">
        <w:t xml:space="preserve">it made sense to place the additional clock hardware accordingly. </w:t>
      </w:r>
      <w:r w:rsidR="00D23510">
        <w:t xml:space="preserve"> </w:t>
      </w:r>
      <w:r w:rsidR="00B82E5C">
        <w:t>The</w:t>
      </w:r>
      <w:r w:rsidR="00D23510">
        <w:t xml:space="preserve"> digital clock </w:t>
      </w:r>
      <w:r w:rsidR="00B82E5C">
        <w:t xml:space="preserve">was placed at the bottom and based on a </w:t>
      </w:r>
      <w:r w:rsidR="0092319A">
        <w:t>12-hour</w:t>
      </w:r>
      <w:r w:rsidR="00B82E5C">
        <w:t xml:space="preserve"> </w:t>
      </w:r>
      <w:r w:rsidR="00C76296">
        <w:t>time</w:t>
      </w:r>
      <w:r w:rsidR="00B82E5C">
        <w:t xml:space="preserve">, with the current time zone </w:t>
      </w:r>
      <w:r w:rsidR="0092319A">
        <w:t>beneath</w:t>
      </w:r>
      <w:r w:rsidR="00B82E5C">
        <w:t xml:space="preserve">. The Day and Month </w:t>
      </w:r>
      <w:r w:rsidR="0092319A">
        <w:t>function was placed on the right.</w:t>
      </w:r>
      <w:r w:rsidR="00D23510">
        <w:t xml:space="preserve"> At the top of the clock</w:t>
      </w:r>
      <w:r w:rsidR="0092319A">
        <w:t xml:space="preserve"> three Buttons were inserted. The</w:t>
      </w:r>
      <w:r w:rsidR="00D23510">
        <w:t xml:space="preserve"> </w:t>
      </w:r>
      <w:r w:rsidR="0092319A">
        <w:t>Blue Function Button</w:t>
      </w:r>
      <w:r w:rsidR="00BE35D7">
        <w:t>,</w:t>
      </w:r>
      <w:r w:rsidR="0092319A">
        <w:t xml:space="preserve"> is used to</w:t>
      </w:r>
      <w:r w:rsidR="00DA0C12">
        <w:t xml:space="preserve"> scrolls through a list of functions</w:t>
      </w:r>
      <w:r w:rsidR="00BE35D7">
        <w:t>,</w:t>
      </w:r>
      <w:r w:rsidR="00DA0C12">
        <w:t xml:space="preserve"> </w:t>
      </w:r>
      <w:r w:rsidR="00510030">
        <w:t>by using a switch/case statement that uses the current function name to find the next function in the list</w:t>
      </w:r>
      <w:r w:rsidR="005E6FA3">
        <w:t xml:space="preserve">, this </w:t>
      </w:r>
      <w:r w:rsidR="00DA0C12">
        <w:t>highlig</w:t>
      </w:r>
      <w:r w:rsidR="006D179E">
        <w:t>ht</w:t>
      </w:r>
      <w:r w:rsidR="00034179">
        <w:t>s</w:t>
      </w:r>
      <w:r w:rsidR="006D179E">
        <w:t xml:space="preserve"> the </w:t>
      </w:r>
      <w:r w:rsidR="005E6FA3">
        <w:t>new</w:t>
      </w:r>
      <w:r w:rsidR="006D179E">
        <w:t xml:space="preserve"> Function </w:t>
      </w:r>
      <w:r w:rsidR="00427F9A">
        <w:t xml:space="preserve">selected </w:t>
      </w:r>
      <w:r w:rsidR="005E6FA3">
        <w:t>by causing the screen to flash</w:t>
      </w:r>
      <w:r w:rsidR="00604BB1">
        <w:t xml:space="preserve"> (Figure 1.0)</w:t>
      </w:r>
      <w:r w:rsidR="005E6FA3">
        <w:t>,</w:t>
      </w:r>
      <w:r w:rsidR="006D179E">
        <w:t xml:space="preserve"> once a function is </w:t>
      </w:r>
      <w:r w:rsidR="00040E04">
        <w:t>selected,</w:t>
      </w:r>
      <w:r w:rsidR="006D179E">
        <w:t xml:space="preserve"> </w:t>
      </w:r>
      <w:r w:rsidR="00040E04">
        <w:t xml:space="preserve">the </w:t>
      </w:r>
      <w:r w:rsidR="0092319A">
        <w:t>Green and Red direction b</w:t>
      </w:r>
      <w:r w:rsidR="00040E04">
        <w:t xml:space="preserve">uttons </w:t>
      </w:r>
      <w:r w:rsidR="00BA4C52">
        <w:t>are</w:t>
      </w:r>
      <w:r w:rsidR="00040E04">
        <w:t xml:space="preserve"> used to change the value. </w:t>
      </w:r>
      <w:r w:rsidR="0092319A">
        <w:t xml:space="preserve">The decision to use </w:t>
      </w:r>
      <w:r w:rsidR="00040E04">
        <w:t>three buttons</w:t>
      </w:r>
      <w:r w:rsidR="0092319A">
        <w:t xml:space="preserve"> was </w:t>
      </w:r>
      <w:r w:rsidR="00BE35D7">
        <w:t>for aesthetic</w:t>
      </w:r>
      <w:r w:rsidR="00040E04">
        <w:t xml:space="preserve"> </w:t>
      </w:r>
      <w:r w:rsidR="00BA4C52">
        <w:t>reasons</w:t>
      </w:r>
      <w:r w:rsidR="0092319A">
        <w:t xml:space="preserve"> and simplicity of use</w:t>
      </w:r>
      <w:r w:rsidR="00040E04">
        <w:t xml:space="preserve">, three buttons </w:t>
      </w:r>
      <w:r w:rsidR="0092319A">
        <w:t>are</w:t>
      </w:r>
      <w:r w:rsidR="00040E04">
        <w:t xml:space="preserve"> the </w:t>
      </w:r>
      <w:r w:rsidR="00034179">
        <w:t xml:space="preserve">minimum number </w:t>
      </w:r>
      <w:r w:rsidR="0092319A">
        <w:t>that</w:t>
      </w:r>
      <w:r w:rsidR="00034179">
        <w:t xml:space="preserve"> could </w:t>
      </w:r>
      <w:r w:rsidR="0092319A">
        <w:t xml:space="preserve">be </w:t>
      </w:r>
      <w:r w:rsidR="00034179">
        <w:t>use</w:t>
      </w:r>
      <w:r w:rsidR="0092319A">
        <w:t>d</w:t>
      </w:r>
      <w:r w:rsidR="00BA4C52">
        <w:t>,</w:t>
      </w:r>
      <w:r w:rsidR="00034179">
        <w:t xml:space="preserve"> and still </w:t>
      </w:r>
      <w:r w:rsidR="0092319A">
        <w:t xml:space="preserve">allow all of the actions to be </w:t>
      </w:r>
      <w:r w:rsidR="00034179">
        <w:t xml:space="preserve">perform </w:t>
      </w:r>
      <w:r w:rsidR="0092319A">
        <w:t>as expected</w:t>
      </w:r>
      <w:r w:rsidR="00034179">
        <w:t>,</w:t>
      </w:r>
      <w:r w:rsidR="00BA4C52">
        <w:t xml:space="preserve"> they are </w:t>
      </w:r>
      <w:r w:rsidR="0092319A">
        <w:t xml:space="preserve">also </w:t>
      </w:r>
      <w:r w:rsidR="00BA4C52">
        <w:t xml:space="preserve">easy to understand, </w:t>
      </w:r>
      <w:r w:rsidR="0092319A">
        <w:t xml:space="preserve">offer dual </w:t>
      </w:r>
      <w:r w:rsidR="00BA4C52">
        <w:t xml:space="preserve">purpose </w:t>
      </w:r>
      <w:r w:rsidR="00C76296">
        <w:t>functionality</w:t>
      </w:r>
      <w:r w:rsidR="00BE35D7">
        <w:t xml:space="preserve"> (direction and stop, start)</w:t>
      </w:r>
      <w:bookmarkStart w:id="5" w:name="_GoBack"/>
      <w:bookmarkEnd w:id="5"/>
      <w:r w:rsidR="00C76296">
        <w:t xml:space="preserve">, they are </w:t>
      </w:r>
      <w:r w:rsidR="00034179">
        <w:t>pleasing on the eye</w:t>
      </w:r>
      <w:r w:rsidR="007474EE">
        <w:t>,</w:t>
      </w:r>
      <w:r w:rsidR="00034179">
        <w:t xml:space="preserve"> </w:t>
      </w:r>
      <w:proofErr w:type="gramStart"/>
      <w:r w:rsidR="00034179">
        <w:t xml:space="preserve">and </w:t>
      </w:r>
      <w:r w:rsidR="00A461B1">
        <w:t xml:space="preserve"> </w:t>
      </w:r>
      <w:r w:rsidR="00034179">
        <w:t>fit</w:t>
      </w:r>
      <w:proofErr w:type="gramEnd"/>
      <w:r w:rsidR="00034179">
        <w:t xml:space="preserve"> perfectly in the top section of the</w:t>
      </w:r>
      <w:r w:rsidR="00BA4C52">
        <w:t xml:space="preserve"> clock.</w:t>
      </w:r>
    </w:p>
    <w:p w:rsidR="00DA0C12" w:rsidRDefault="006D179E" w:rsidP="00296980">
      <w:pPr>
        <w:ind w:left="2160" w:firstLine="720"/>
      </w:pPr>
      <w:r>
        <w:rPr>
          <w:noProof/>
          <w:lang w:val="en-GB" w:eastAsia="en-GB"/>
        </w:rPr>
        <w:drawing>
          <wp:inline distT="0" distB="0" distL="0" distR="0">
            <wp:extent cx="2070178" cy="20802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3070" cy="2103263"/>
                    </a:xfrm>
                    <a:prstGeom prst="rect">
                      <a:avLst/>
                    </a:prstGeom>
                    <a:noFill/>
                    <a:ln>
                      <a:noFill/>
                    </a:ln>
                  </pic:spPr>
                </pic:pic>
              </a:graphicData>
            </a:graphic>
          </wp:inline>
        </w:drawing>
      </w:r>
    </w:p>
    <w:p w:rsidR="00522CB9" w:rsidRDefault="00161326" w:rsidP="00296980">
      <w:pPr>
        <w:ind w:left="2160" w:firstLine="720"/>
      </w:pPr>
      <w:r>
        <w:t xml:space="preserve">Figure </w:t>
      </w:r>
      <w:r w:rsidR="007A4B15">
        <w:t>2.1</w:t>
      </w:r>
      <w:r w:rsidR="00040E04">
        <w:t>.</w:t>
      </w:r>
      <w:r>
        <w:t xml:space="preserve"> </w:t>
      </w:r>
      <w:r w:rsidR="00040E04">
        <w:t>Current Function ‘Minutes’</w:t>
      </w:r>
    </w:p>
    <w:p w:rsidR="00BA4C52" w:rsidRDefault="00BA4C52" w:rsidP="00FE6259">
      <w:r>
        <w:lastRenderedPageBreak/>
        <w:t xml:space="preserve">The current </w:t>
      </w:r>
      <w:r w:rsidR="00A461B1">
        <w:t xml:space="preserve">date and </w:t>
      </w:r>
      <w:r>
        <w:t xml:space="preserve">time </w:t>
      </w:r>
      <w:r w:rsidR="00A461B1">
        <w:t>are acquired from</w:t>
      </w:r>
      <w:r w:rsidR="00773A22">
        <w:t xml:space="preserve"> the Date class</w:t>
      </w:r>
      <w:r>
        <w:t xml:space="preserve">, and stored as </w:t>
      </w:r>
      <w:r w:rsidR="00A461B1">
        <w:t xml:space="preserve">Day, Month, </w:t>
      </w:r>
      <w:r>
        <w:t>Hours, Minutes and Seconds; the time</w:t>
      </w:r>
      <w:r w:rsidR="00E14F07">
        <w:t xml:space="preserve"> values are </w:t>
      </w:r>
      <w:r>
        <w:t xml:space="preserve">kept up to date </w:t>
      </w:r>
      <w:r w:rsidR="00E14F07">
        <w:t>by performing a loop every second</w:t>
      </w:r>
      <w:r w:rsidR="00773A22">
        <w:t>,</w:t>
      </w:r>
      <w:r w:rsidR="00E14F07">
        <w:t xml:space="preserve"> which in turn updates the minutes and hours fields</w:t>
      </w:r>
      <w:r w:rsidR="00773A22">
        <w:t xml:space="preserve"> every 60 seconds or 60 minutes.</w:t>
      </w:r>
    </w:p>
    <w:p w:rsidR="007474EE" w:rsidRDefault="007474EE" w:rsidP="00FE6259"/>
    <w:p w:rsidR="007474EE" w:rsidRPr="00355C6F" w:rsidRDefault="007474EE" w:rsidP="00FE6259">
      <w:pPr>
        <w:rPr>
          <w:b/>
        </w:rPr>
      </w:pPr>
      <w:r w:rsidRPr="00355C6F">
        <w:rPr>
          <w:b/>
        </w:rPr>
        <w:t>Time Zones</w:t>
      </w:r>
      <w:r w:rsidR="00355C6F">
        <w:rPr>
          <w:b/>
        </w:rPr>
        <w:t xml:space="preserve"> Function</w:t>
      </w:r>
      <w:r w:rsidRPr="00355C6F">
        <w:rPr>
          <w:b/>
        </w:rPr>
        <w:t>.</w:t>
      </w:r>
    </w:p>
    <w:p w:rsidR="00CD1C44" w:rsidRDefault="00392450" w:rsidP="00FE6259">
      <w:r>
        <w:t>I found a JavaScript library called “moment-timezone”</w:t>
      </w:r>
      <w:r w:rsidR="00457A57">
        <w:t xml:space="preserve"> </w:t>
      </w:r>
      <w:r>
        <w:t>[7] online that helps with the implementation of time zones, it works</w:t>
      </w:r>
      <w:r w:rsidR="00457A57">
        <w:t xml:space="preserve"> by using a function called ‘moment’ that accepts a Date/Time, with the location that the date applies to (“Europe/London”) and then </w:t>
      </w:r>
      <w:r w:rsidR="00A461B1">
        <w:t xml:space="preserve">allows the creation of a </w:t>
      </w:r>
      <w:r w:rsidR="00457A57">
        <w:t xml:space="preserve">new timezone by </w:t>
      </w:r>
      <w:r w:rsidR="00355C6F">
        <w:t xml:space="preserve">using a clone function and </w:t>
      </w:r>
      <w:r w:rsidR="00457A57">
        <w:t>applying a new time zone location</w:t>
      </w:r>
      <w:r>
        <w:t xml:space="preserve">.  </w:t>
      </w:r>
      <w:r w:rsidR="00457A57">
        <w:t xml:space="preserve">After looking into it, I decided </w:t>
      </w:r>
      <w:r w:rsidR="00A461B1">
        <w:t xml:space="preserve">to ignore this method and </w:t>
      </w:r>
      <w:r w:rsidR="00457A57">
        <w:t>control the time zone function myself by</w:t>
      </w:r>
      <w:r w:rsidR="00E14F07">
        <w:t xml:space="preserve"> creat</w:t>
      </w:r>
      <w:r w:rsidR="00457A57">
        <w:t xml:space="preserve">ing </w:t>
      </w:r>
      <w:r w:rsidR="00E14F07">
        <w:t xml:space="preserve">two arrays [4], the first to store the time zone names and the second to contain the offset in </w:t>
      </w:r>
      <w:r w:rsidR="00A461B1">
        <w:t>hours,</w:t>
      </w:r>
      <w:r w:rsidR="00E14F07">
        <w:t xml:space="preserve"> </w:t>
      </w:r>
      <w:r w:rsidR="00A461B1">
        <w:t>this method fit the design of my clock better. W</w:t>
      </w:r>
      <w:r w:rsidR="00E14F07">
        <w:t xml:space="preserve">hen the </w:t>
      </w:r>
      <w:r w:rsidR="00A461B1">
        <w:t xml:space="preserve">next </w:t>
      </w:r>
      <w:r w:rsidR="00E14F07">
        <w:t xml:space="preserve">time zone is </w:t>
      </w:r>
      <w:r w:rsidR="00A461B1">
        <w:t>selected</w:t>
      </w:r>
      <w:r w:rsidR="00E14F07">
        <w:t xml:space="preserve"> </w:t>
      </w:r>
      <w:r w:rsidR="00773A22">
        <w:t>by using one of the direction keys, the next time zone in the array is selected</w:t>
      </w:r>
      <w:r w:rsidR="00355C6F">
        <w:t>,</w:t>
      </w:r>
      <w:r w:rsidR="00773A22">
        <w:t xml:space="preserve"> and the </w:t>
      </w:r>
      <w:r w:rsidR="00457A57">
        <w:t xml:space="preserve">new </w:t>
      </w:r>
      <w:r w:rsidR="00773A22">
        <w:t>offset in hours is applied (London to Rome Add 1 Hour)</w:t>
      </w:r>
      <w:r w:rsidR="00457A57">
        <w:t>, going backwards through the time zone list works slightly differently where the cu</w:t>
      </w:r>
      <w:r w:rsidR="00617896">
        <w:t>rrent offset in hours has to be subtracted from the current time before the previous time zone is selected (New York to Rome Add 6 Hours).</w:t>
      </w:r>
    </w:p>
    <w:p w:rsidR="00C76296" w:rsidRDefault="007474EE" w:rsidP="007474EE">
      <w:proofErr w:type="spellStart"/>
      <w:r>
        <w:t>timeZones</w:t>
      </w:r>
      <w:proofErr w:type="spellEnd"/>
      <w:r>
        <w:t xml:space="preserve"> </w:t>
      </w:r>
      <w:r w:rsidR="00355C6F">
        <w:tab/>
      </w:r>
      <w:r>
        <w:t>= ["London", "Rome", "New York", "Sydney"</w:t>
      </w:r>
      <w:r w:rsidR="00C76296">
        <w:t>]</w:t>
      </w:r>
    </w:p>
    <w:p w:rsidR="007474EE" w:rsidRDefault="007474EE" w:rsidP="007474EE">
      <w:proofErr w:type="spellStart"/>
      <w:r>
        <w:t>timeDiff</w:t>
      </w:r>
      <w:proofErr w:type="spellEnd"/>
      <w:r>
        <w:t xml:space="preserve">  </w:t>
      </w:r>
      <w:r w:rsidR="00355C6F">
        <w:t xml:space="preserve"> </w:t>
      </w:r>
      <w:r w:rsidR="00355C6F">
        <w:tab/>
        <w:t xml:space="preserve">= [     </w:t>
      </w:r>
      <w:r>
        <w:t>-</w:t>
      </w:r>
      <w:proofErr w:type="gramStart"/>
      <w:r>
        <w:t xml:space="preserve">11, </w:t>
      </w:r>
      <w:r w:rsidR="00355C6F">
        <w:t xml:space="preserve">  </w:t>
      </w:r>
      <w:proofErr w:type="gramEnd"/>
      <w:r w:rsidR="00355C6F">
        <w:t xml:space="preserve">           </w:t>
      </w:r>
      <w:r>
        <w:t xml:space="preserve">1, </w:t>
      </w:r>
      <w:r w:rsidR="00355C6F">
        <w:t xml:space="preserve">             </w:t>
      </w:r>
      <w:r>
        <w:t>-6,</w:t>
      </w:r>
      <w:r w:rsidR="00355C6F">
        <w:t xml:space="preserve">               </w:t>
      </w:r>
      <w:r>
        <w:t xml:space="preserve"> 16</w:t>
      </w:r>
      <w:r w:rsidR="00355C6F">
        <w:t xml:space="preserve">      </w:t>
      </w:r>
      <w:r>
        <w:t>]</w:t>
      </w:r>
    </w:p>
    <w:p w:rsidR="00617896" w:rsidRDefault="00617896" w:rsidP="007474EE"/>
    <w:p w:rsidR="00BA4C52" w:rsidRDefault="00BA4C52" w:rsidP="00BA4C52">
      <w:pPr>
        <w:rPr>
          <w:b/>
        </w:rPr>
      </w:pPr>
      <w:r w:rsidRPr="00355C6F">
        <w:rPr>
          <w:b/>
        </w:rPr>
        <w:t>Date</w:t>
      </w:r>
      <w:r w:rsidR="00355C6F" w:rsidRPr="00355C6F">
        <w:rPr>
          <w:b/>
        </w:rPr>
        <w:t xml:space="preserve"> Function</w:t>
      </w:r>
      <w:r w:rsidRPr="00355C6F">
        <w:rPr>
          <w:b/>
        </w:rPr>
        <w:t>.</w:t>
      </w:r>
    </w:p>
    <w:p w:rsidR="00561CA8" w:rsidRPr="00355C6F" w:rsidRDefault="00561CA8" w:rsidP="00BA4C52">
      <w:pPr>
        <w:rPr>
          <w:b/>
        </w:rPr>
      </w:pPr>
      <w:r>
        <w:t xml:space="preserve">The day number is taken from the current date </w:t>
      </w:r>
      <w:r w:rsidR="00DC7EF7">
        <w:t>that was stored when the clock was first displayed</w:t>
      </w:r>
      <w:r w:rsidR="00A461B1">
        <w:t>,</w:t>
      </w:r>
      <w:r w:rsidR="00DC7EF7">
        <w:t xml:space="preserve"> it</w:t>
      </w:r>
      <w:r>
        <w:t xml:space="preserve"> can be changed by using the direction buttons when selected. The range allowed is between 1 and 31 and currently does not check to see if the day number is valid for the selected month.</w:t>
      </w:r>
    </w:p>
    <w:p w:rsidR="00BA4C52" w:rsidRDefault="00BA4C52" w:rsidP="00FE6259"/>
    <w:p w:rsidR="00561CA8" w:rsidRDefault="00CD1C44" w:rsidP="00FE6259">
      <w:r w:rsidRPr="00561CA8">
        <w:rPr>
          <w:b/>
        </w:rPr>
        <w:t>Stop Watch</w:t>
      </w:r>
      <w:r w:rsidR="00DC7EF7">
        <w:rPr>
          <w:b/>
        </w:rPr>
        <w:t xml:space="preserve"> Function</w:t>
      </w:r>
      <w:r w:rsidR="00561CA8">
        <w:rPr>
          <w:b/>
        </w:rPr>
        <w:t>.</w:t>
      </w:r>
      <w:r w:rsidR="008A0662">
        <w:tab/>
      </w:r>
    </w:p>
    <w:p w:rsidR="00DC7EF7" w:rsidRDefault="00DC7EF7" w:rsidP="00FE6259">
      <w:pPr>
        <w:rPr>
          <w:noProof/>
          <w:lang w:val="en-GB" w:eastAsia="en-GB"/>
        </w:rPr>
      </w:pPr>
      <w:r>
        <w:t>When the stop watch function is first selected, the counter is set to zero, when used it</w:t>
      </w:r>
      <w:r w:rsidR="00561CA8">
        <w:t xml:space="preserve"> can </w:t>
      </w:r>
      <w:r>
        <w:t>record an action to a hundredth of a second</w:t>
      </w:r>
      <w:r w:rsidR="00561CA8">
        <w:t xml:space="preserve">. The green function button </w:t>
      </w:r>
      <w:r>
        <w:t>starts</w:t>
      </w:r>
      <w:r w:rsidR="00561CA8">
        <w:t xml:space="preserve"> the timer, and the red button </w:t>
      </w:r>
      <w:r>
        <w:t>will first stop the timer, and then reset it to zero if pressed again.</w:t>
      </w:r>
      <w:r>
        <w:rPr>
          <w:noProof/>
          <w:lang w:val="en-GB" w:eastAsia="en-GB"/>
        </w:rPr>
        <w:t xml:space="preserve"> </w:t>
      </w:r>
    </w:p>
    <w:p w:rsidR="00294B22" w:rsidRDefault="00294B22" w:rsidP="00296980">
      <w:pPr>
        <w:ind w:left="2160" w:firstLine="720"/>
      </w:pPr>
      <w:r>
        <w:rPr>
          <w:noProof/>
          <w:lang w:val="en-GB" w:eastAsia="en-GB"/>
        </w:rPr>
        <w:lastRenderedPageBreak/>
        <w:drawing>
          <wp:inline distT="0" distB="0" distL="0" distR="0">
            <wp:extent cx="2110740" cy="2114167"/>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0256" cy="2123698"/>
                    </a:xfrm>
                    <a:prstGeom prst="rect">
                      <a:avLst/>
                    </a:prstGeom>
                    <a:noFill/>
                    <a:ln>
                      <a:noFill/>
                    </a:ln>
                  </pic:spPr>
                </pic:pic>
              </a:graphicData>
            </a:graphic>
          </wp:inline>
        </w:drawing>
      </w:r>
    </w:p>
    <w:p w:rsidR="00040E04" w:rsidRDefault="00040E04" w:rsidP="00296980">
      <w:pPr>
        <w:ind w:left="2160" w:firstLine="720"/>
      </w:pPr>
      <w:r>
        <w:t xml:space="preserve">Figure </w:t>
      </w:r>
      <w:r w:rsidR="007A4B15">
        <w:t>2.2</w:t>
      </w:r>
      <w:r>
        <w:t>. Stopwatch Function</w:t>
      </w:r>
    </w:p>
    <w:p w:rsidR="00294B22" w:rsidRDefault="00294B22" w:rsidP="00FE6259"/>
    <w:p w:rsidR="00DC7EF7" w:rsidRDefault="00DC7EF7" w:rsidP="00FE6259">
      <w:r>
        <w:rPr>
          <w:b/>
        </w:rPr>
        <w:t>Alarm Clock Function.</w:t>
      </w:r>
    </w:p>
    <w:p w:rsidR="00CD1C44" w:rsidRDefault="00296980" w:rsidP="00FE6259">
      <w:r>
        <w:t>When the Alarm Clock function is first select</w:t>
      </w:r>
      <w:r w:rsidR="00427F9A">
        <w:t>ed</w:t>
      </w:r>
      <w:r>
        <w:t xml:space="preserve">, the </w:t>
      </w:r>
      <w:r w:rsidR="0020389C">
        <w:t xml:space="preserve">alarm </w:t>
      </w:r>
      <w:r>
        <w:t xml:space="preserve">time is set to zero. This can be changed to the correct time by using the </w:t>
      </w:r>
      <w:r w:rsidR="00427F9A">
        <w:t xml:space="preserve">function button to move between the hours, minutes and </w:t>
      </w:r>
      <w:proofErr w:type="spellStart"/>
      <w:r w:rsidR="00427F9A">
        <w:t>Am_Pm</w:t>
      </w:r>
      <w:proofErr w:type="spellEnd"/>
      <w:r w:rsidR="00427F9A">
        <w:t xml:space="preserve"> values, and the </w:t>
      </w:r>
      <w:r>
        <w:t>green and red direction buttons</w:t>
      </w:r>
      <w:r w:rsidR="00427F9A">
        <w:t xml:space="preserve"> to change the values. You set the alarm by pressing the </w:t>
      </w:r>
      <w:r w:rsidR="0020389C">
        <w:t>“</w:t>
      </w:r>
      <w:r w:rsidR="00427F9A">
        <w:t>Green Set</w:t>
      </w:r>
      <w:r w:rsidR="0020389C">
        <w:t>”</w:t>
      </w:r>
      <w:r w:rsidR="00427F9A">
        <w:t xml:space="preserve"> button underneath the Alarm Time. You can leave this function if you wish and change other Functions, this will not stop the alarm from functioning. When the current time equals the </w:t>
      </w:r>
      <w:r w:rsidR="0020389C">
        <w:t>a</w:t>
      </w:r>
      <w:r w:rsidR="00427F9A">
        <w:t xml:space="preserve">larm </w:t>
      </w:r>
      <w:r w:rsidR="0020389C">
        <w:t>t</w:t>
      </w:r>
      <w:r w:rsidR="00427F9A">
        <w:t xml:space="preserve">ime you will be taken back to the Alarm window, and the Alarm Time will flash. You can </w:t>
      </w:r>
      <w:r w:rsidR="00F44C2A">
        <w:t>cancel</w:t>
      </w:r>
      <w:r w:rsidR="00427F9A">
        <w:t xml:space="preserve"> the alarm by pressing the </w:t>
      </w:r>
      <w:r w:rsidR="0020389C">
        <w:t>“</w:t>
      </w:r>
      <w:r w:rsidR="00427F9A">
        <w:t>Red Cancel</w:t>
      </w:r>
      <w:r w:rsidR="0020389C">
        <w:t>”</w:t>
      </w:r>
      <w:r w:rsidR="00427F9A">
        <w:t xml:space="preserve"> button.</w:t>
      </w:r>
    </w:p>
    <w:p w:rsidR="00294B22" w:rsidRDefault="00294B22" w:rsidP="00296980">
      <w:pPr>
        <w:ind w:left="2160" w:firstLine="720"/>
      </w:pPr>
      <w:r>
        <w:rPr>
          <w:noProof/>
          <w:lang w:val="en-GB" w:eastAsia="en-GB"/>
        </w:rPr>
        <w:drawing>
          <wp:inline distT="0" distB="0" distL="0" distR="0">
            <wp:extent cx="2080260" cy="209381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6516" cy="2100109"/>
                    </a:xfrm>
                    <a:prstGeom prst="rect">
                      <a:avLst/>
                    </a:prstGeom>
                    <a:noFill/>
                    <a:ln>
                      <a:noFill/>
                    </a:ln>
                  </pic:spPr>
                </pic:pic>
              </a:graphicData>
            </a:graphic>
          </wp:inline>
        </w:drawing>
      </w:r>
    </w:p>
    <w:p w:rsidR="00040E04" w:rsidRDefault="00040E04" w:rsidP="00296980">
      <w:pPr>
        <w:ind w:left="2160" w:firstLine="720"/>
      </w:pPr>
      <w:r>
        <w:t xml:space="preserve">Figure </w:t>
      </w:r>
      <w:r w:rsidR="007A4B15">
        <w:t>2.3</w:t>
      </w:r>
      <w:r>
        <w:t xml:space="preserve"> Alarm Function</w:t>
      </w:r>
    </w:p>
    <w:p w:rsidR="007351DB" w:rsidRDefault="007351DB" w:rsidP="00FE6259"/>
    <w:p w:rsidR="007351DB" w:rsidRDefault="007E22D4" w:rsidP="007351DB">
      <w:pPr>
        <w:pStyle w:val="Heading2"/>
      </w:pPr>
      <w:r>
        <w:lastRenderedPageBreak/>
        <w:t xml:space="preserve">3: </w:t>
      </w:r>
      <w:r w:rsidR="007351DB">
        <w:t>CONCLUSION</w:t>
      </w:r>
    </w:p>
    <w:p w:rsidR="007351DB" w:rsidRDefault="0064022A" w:rsidP="00FE6259">
      <w:r>
        <w:t xml:space="preserve">I wanted to create a clock that was pleasing on the eye, had multiple features that were easily selectable but did not overly affect the simplicity of the design, and I believe I have achieved my goal. I completed all of the required tasks to meet the basic specification </w:t>
      </w:r>
      <w:r w:rsidR="00296980">
        <w:t>required and created four additional functions.</w:t>
      </w:r>
    </w:p>
    <w:p w:rsidR="00296980" w:rsidRDefault="007A4B15" w:rsidP="00FE6259">
      <w:r>
        <w:t>A list of additional features that would be of benefit are listed below</w:t>
      </w:r>
      <w:r w:rsidR="00F44C2A">
        <w:t>.</w:t>
      </w:r>
    </w:p>
    <w:p w:rsidR="00296980" w:rsidRDefault="00296980" w:rsidP="00296980">
      <w:pPr>
        <w:ind w:left="720" w:hanging="720"/>
      </w:pPr>
      <w:r>
        <w:t>1:</w:t>
      </w:r>
      <w:r>
        <w:tab/>
        <w:t>Day number should be checked against the month to make sure that the day number is valid.</w:t>
      </w:r>
    </w:p>
    <w:p w:rsidR="00296980" w:rsidRDefault="00296980" w:rsidP="00296980">
      <w:pPr>
        <w:ind w:left="720" w:hanging="720"/>
      </w:pPr>
      <w:r>
        <w:t>2:</w:t>
      </w:r>
      <w:r>
        <w:tab/>
        <w:t>The stop watch feature could allow multiple times to be taken.</w:t>
      </w:r>
    </w:p>
    <w:p w:rsidR="00296980" w:rsidRDefault="00296980" w:rsidP="00296980">
      <w:pPr>
        <w:ind w:left="720" w:hanging="720"/>
      </w:pPr>
      <w:r>
        <w:t>3:</w:t>
      </w:r>
      <w:r>
        <w:tab/>
        <w:t>The current weather and temperature could be shown for your location.</w:t>
      </w:r>
    </w:p>
    <w:p w:rsidR="00785BA4" w:rsidRDefault="00785BA4" w:rsidP="00785BA4">
      <w:pPr>
        <w:ind w:left="720" w:hanging="720"/>
      </w:pPr>
      <w:r>
        <w:t>4:</w:t>
      </w:r>
      <w:r>
        <w:tab/>
        <w:t xml:space="preserve">Alarm Feature should indicate an alarm has been set by showing a bell to the top right hand corner of the digital clock. The alarm should make a ringing sound when it goes off. </w:t>
      </w:r>
    </w:p>
    <w:p w:rsidR="00296980" w:rsidRDefault="00296980" w:rsidP="00296980">
      <w:pPr>
        <w:ind w:left="720" w:hanging="720"/>
      </w:pPr>
    </w:p>
    <w:p w:rsidR="00072612" w:rsidRDefault="00072612" w:rsidP="007351DB">
      <w:pPr>
        <w:pStyle w:val="Heading2"/>
      </w:pPr>
    </w:p>
    <w:p w:rsidR="007351DB" w:rsidRDefault="007E22D4" w:rsidP="007351DB">
      <w:pPr>
        <w:pStyle w:val="Heading2"/>
      </w:pPr>
      <w:r>
        <w:t xml:space="preserve">4: </w:t>
      </w:r>
      <w:r w:rsidR="007351DB">
        <w:t>REFERENCES</w:t>
      </w:r>
    </w:p>
    <w:p w:rsidR="00027396" w:rsidRDefault="0003565E" w:rsidP="00AF1FFD">
      <w:pPr>
        <w:pStyle w:val="ListParagraph"/>
        <w:numPr>
          <w:ilvl w:val="0"/>
          <w:numId w:val="16"/>
        </w:numPr>
        <w:rPr>
          <w:rFonts w:ascii="Verdana" w:hAnsi="Verdana"/>
          <w:color w:val="auto"/>
          <w:sz w:val="20"/>
          <w:szCs w:val="20"/>
          <w:shd w:val="clear" w:color="auto" w:fill="FFFFFF"/>
        </w:rPr>
      </w:pPr>
      <w:r w:rsidRPr="00AF1FFD">
        <w:rPr>
          <w:rFonts w:ascii="Verdana" w:hAnsi="Verdana"/>
          <w:color w:val="auto"/>
          <w:sz w:val="20"/>
          <w:szCs w:val="20"/>
          <w:shd w:val="clear" w:color="auto" w:fill="FFFFFF"/>
        </w:rPr>
        <w:t>C &amp; F Dial Restoration</w:t>
      </w:r>
      <w:r w:rsidR="00027396" w:rsidRPr="00AF1FFD">
        <w:rPr>
          <w:rFonts w:ascii="Verdana" w:hAnsi="Verdana"/>
          <w:color w:val="auto"/>
          <w:sz w:val="20"/>
          <w:szCs w:val="20"/>
          <w:shd w:val="clear" w:color="auto" w:fill="FFFFFF"/>
        </w:rPr>
        <w:t xml:space="preserve"> (201</w:t>
      </w:r>
      <w:r w:rsidRPr="00AF1FFD">
        <w:rPr>
          <w:rFonts w:ascii="Verdana" w:hAnsi="Verdana"/>
          <w:color w:val="auto"/>
          <w:sz w:val="20"/>
          <w:szCs w:val="20"/>
          <w:shd w:val="clear" w:color="auto" w:fill="FFFFFF"/>
        </w:rPr>
        <w:t>6</w:t>
      </w:r>
      <w:r w:rsidR="00027396" w:rsidRPr="00AF1FFD">
        <w:rPr>
          <w:rFonts w:ascii="Verdana" w:hAnsi="Verdana"/>
          <w:color w:val="auto"/>
          <w:sz w:val="20"/>
          <w:szCs w:val="20"/>
          <w:shd w:val="clear" w:color="auto" w:fill="FFFFFF"/>
        </w:rPr>
        <w:t>)</w:t>
      </w:r>
      <w:r w:rsidR="00027396" w:rsidRPr="00AF1FFD">
        <w:rPr>
          <w:rStyle w:val="apple-converted-space"/>
          <w:rFonts w:ascii="Verdana" w:hAnsi="Verdana"/>
          <w:color w:val="auto"/>
          <w:sz w:val="20"/>
          <w:szCs w:val="20"/>
          <w:shd w:val="clear" w:color="auto" w:fill="FFFFFF"/>
        </w:rPr>
        <w:t> </w:t>
      </w:r>
      <w:r w:rsidRPr="00AF1FFD">
        <w:rPr>
          <w:rStyle w:val="Emphasis"/>
          <w:rFonts w:ascii="Verdana" w:hAnsi="Verdana"/>
          <w:color w:val="auto"/>
          <w:sz w:val="20"/>
          <w:szCs w:val="20"/>
          <w:bdr w:val="none" w:sz="0" w:space="0" w:color="auto" w:frame="1"/>
          <w:shd w:val="clear" w:color="auto" w:fill="FFFFFF"/>
        </w:rPr>
        <w:t>Watch Dial Guide</w:t>
      </w:r>
      <w:r w:rsidR="00027396" w:rsidRPr="00AF1FFD">
        <w:rPr>
          <w:rStyle w:val="Emphasis"/>
          <w:rFonts w:ascii="Verdana" w:hAnsi="Verdana"/>
          <w:color w:val="auto"/>
          <w:sz w:val="20"/>
          <w:szCs w:val="20"/>
          <w:bdr w:val="none" w:sz="0" w:space="0" w:color="auto" w:frame="1"/>
          <w:shd w:val="clear" w:color="auto" w:fill="FFFFFF"/>
        </w:rPr>
        <w:t>.</w:t>
      </w:r>
      <w:r w:rsidR="00027396" w:rsidRPr="00AF1FFD">
        <w:rPr>
          <w:rStyle w:val="apple-converted-space"/>
          <w:rFonts w:ascii="Verdana" w:hAnsi="Verdana"/>
          <w:i/>
          <w:iCs/>
          <w:color w:val="auto"/>
          <w:sz w:val="20"/>
          <w:szCs w:val="20"/>
          <w:bdr w:val="none" w:sz="0" w:space="0" w:color="auto" w:frame="1"/>
          <w:shd w:val="clear" w:color="auto" w:fill="FFFFFF"/>
        </w:rPr>
        <w:t> </w:t>
      </w:r>
      <w:r w:rsidR="00027396" w:rsidRPr="00AF1FFD">
        <w:rPr>
          <w:rFonts w:ascii="Verdana" w:hAnsi="Verdana"/>
          <w:color w:val="auto"/>
          <w:sz w:val="20"/>
          <w:szCs w:val="20"/>
          <w:shd w:val="clear" w:color="auto" w:fill="FFFFFF"/>
        </w:rPr>
        <w:t xml:space="preserve">Available at: </w:t>
      </w:r>
      <w:r w:rsidRPr="00AF1FFD">
        <w:rPr>
          <w:rFonts w:ascii="Verdana" w:hAnsi="Verdana"/>
          <w:color w:val="auto"/>
          <w:sz w:val="20"/>
          <w:szCs w:val="20"/>
          <w:shd w:val="clear" w:color="auto" w:fill="FFFFFF"/>
        </w:rPr>
        <w:t>www.watchdialrestoration.co.uk/asp-pages/watch-dial-guide.asp</w:t>
      </w:r>
      <w:r w:rsidR="00027396" w:rsidRPr="00AF1FFD">
        <w:rPr>
          <w:rFonts w:ascii="Verdana" w:hAnsi="Verdana"/>
          <w:color w:val="auto"/>
          <w:sz w:val="20"/>
          <w:szCs w:val="20"/>
          <w:shd w:val="clear" w:color="auto" w:fill="FFFFFF"/>
        </w:rPr>
        <w:t xml:space="preserve"> (Accessed: </w:t>
      </w:r>
      <w:r w:rsidR="00FC72CB" w:rsidRPr="00AF1FFD">
        <w:rPr>
          <w:rFonts w:ascii="Verdana" w:hAnsi="Verdana"/>
          <w:color w:val="auto"/>
          <w:sz w:val="20"/>
          <w:szCs w:val="20"/>
          <w:shd w:val="clear" w:color="auto" w:fill="FFFFFF"/>
        </w:rPr>
        <w:t>09</w:t>
      </w:r>
      <w:r w:rsidR="00027396" w:rsidRPr="00AF1FFD">
        <w:rPr>
          <w:rFonts w:ascii="Verdana" w:hAnsi="Verdana"/>
          <w:color w:val="auto"/>
          <w:sz w:val="20"/>
          <w:szCs w:val="20"/>
          <w:shd w:val="clear" w:color="auto" w:fill="FFFFFF"/>
        </w:rPr>
        <w:t xml:space="preserve"> February 2017). </w:t>
      </w:r>
    </w:p>
    <w:p w:rsidR="00522CB9" w:rsidRPr="00AF1FFD" w:rsidRDefault="00522CB9" w:rsidP="00522CB9">
      <w:pPr>
        <w:pStyle w:val="ListParagraph"/>
        <w:rPr>
          <w:rFonts w:ascii="Verdana" w:hAnsi="Verdana"/>
          <w:color w:val="auto"/>
          <w:sz w:val="20"/>
          <w:szCs w:val="20"/>
          <w:shd w:val="clear" w:color="auto" w:fill="FFFFFF"/>
        </w:rPr>
      </w:pPr>
    </w:p>
    <w:p w:rsidR="00072612" w:rsidRDefault="00072612" w:rsidP="00AF1FFD">
      <w:pPr>
        <w:pStyle w:val="ListParagraph"/>
        <w:numPr>
          <w:ilvl w:val="0"/>
          <w:numId w:val="16"/>
        </w:numPr>
        <w:rPr>
          <w:rFonts w:ascii="Verdana" w:hAnsi="Verdana"/>
          <w:color w:val="auto"/>
          <w:sz w:val="20"/>
          <w:szCs w:val="20"/>
          <w:shd w:val="clear" w:color="auto" w:fill="FFFFFF"/>
        </w:rPr>
      </w:pPr>
      <w:r w:rsidRPr="00AF1FFD">
        <w:rPr>
          <w:rFonts w:ascii="Verdana" w:hAnsi="Verdana"/>
          <w:color w:val="auto"/>
          <w:sz w:val="20"/>
          <w:szCs w:val="20"/>
          <w:shd w:val="clear" w:color="auto" w:fill="FFFFFF"/>
        </w:rPr>
        <w:t>I Love Design (2014)</w:t>
      </w:r>
      <w:r w:rsidRPr="00AF1FFD">
        <w:rPr>
          <w:rStyle w:val="apple-converted-space"/>
          <w:rFonts w:ascii="Verdana" w:hAnsi="Verdana"/>
          <w:color w:val="auto"/>
          <w:sz w:val="20"/>
          <w:szCs w:val="20"/>
          <w:shd w:val="clear" w:color="auto" w:fill="FFFFFF"/>
        </w:rPr>
        <w:t> </w:t>
      </w:r>
      <w:r w:rsidRPr="00AF1FFD">
        <w:rPr>
          <w:rStyle w:val="Emphasis"/>
          <w:rFonts w:ascii="Verdana" w:hAnsi="Verdana"/>
          <w:color w:val="auto"/>
          <w:sz w:val="20"/>
          <w:szCs w:val="20"/>
          <w:bdr w:val="none" w:sz="0" w:space="0" w:color="auto" w:frame="1"/>
          <w:shd w:val="clear" w:color="auto" w:fill="FFFFFF"/>
        </w:rPr>
        <w:t>OH LOOK IT'S WINE O'CLOCK POSTER.</w:t>
      </w:r>
      <w:r w:rsidRPr="00AF1FFD">
        <w:rPr>
          <w:rStyle w:val="apple-converted-space"/>
          <w:rFonts w:ascii="Verdana" w:hAnsi="Verdana"/>
          <w:i/>
          <w:iCs/>
          <w:color w:val="auto"/>
          <w:sz w:val="20"/>
          <w:szCs w:val="20"/>
          <w:bdr w:val="none" w:sz="0" w:space="0" w:color="auto" w:frame="1"/>
          <w:shd w:val="clear" w:color="auto" w:fill="FFFFFF"/>
        </w:rPr>
        <w:t> </w:t>
      </w:r>
      <w:r w:rsidRPr="00AF1FFD">
        <w:rPr>
          <w:rFonts w:ascii="Verdana" w:hAnsi="Verdana"/>
          <w:color w:val="auto"/>
          <w:sz w:val="20"/>
          <w:szCs w:val="20"/>
          <w:shd w:val="clear" w:color="auto" w:fill="FFFFFF"/>
        </w:rPr>
        <w:t>Available at: http://www.ilovedesign.net/oh-look-its-wine-oclock-poster-or-canvas-print-865-p.asp (Accessed: 09 February 2017). </w:t>
      </w:r>
    </w:p>
    <w:p w:rsidR="00522CB9" w:rsidRPr="00522CB9" w:rsidRDefault="00522CB9" w:rsidP="00522CB9">
      <w:pPr>
        <w:pStyle w:val="ListParagraph"/>
        <w:rPr>
          <w:rFonts w:ascii="Verdana" w:hAnsi="Verdana"/>
          <w:color w:val="auto"/>
          <w:sz w:val="20"/>
          <w:szCs w:val="20"/>
          <w:shd w:val="clear" w:color="auto" w:fill="FFFFFF"/>
        </w:rPr>
      </w:pPr>
    </w:p>
    <w:p w:rsidR="00522CB9" w:rsidRPr="00AF1FFD" w:rsidRDefault="00522CB9" w:rsidP="00522CB9">
      <w:pPr>
        <w:pStyle w:val="ListParagraph"/>
        <w:rPr>
          <w:rFonts w:ascii="Verdana" w:hAnsi="Verdana"/>
          <w:color w:val="auto"/>
          <w:sz w:val="20"/>
          <w:szCs w:val="20"/>
          <w:shd w:val="clear" w:color="auto" w:fill="FFFFFF"/>
        </w:rPr>
      </w:pPr>
    </w:p>
    <w:p w:rsidR="007351DB" w:rsidRDefault="009E5E59" w:rsidP="00AF1FFD">
      <w:pPr>
        <w:pStyle w:val="ListParagraph"/>
        <w:numPr>
          <w:ilvl w:val="0"/>
          <w:numId w:val="16"/>
        </w:numPr>
        <w:rPr>
          <w:rFonts w:ascii="Verdana" w:hAnsi="Verdana"/>
          <w:color w:val="auto"/>
          <w:sz w:val="20"/>
          <w:szCs w:val="20"/>
          <w:shd w:val="clear" w:color="auto" w:fill="FFFFFF"/>
        </w:rPr>
      </w:pPr>
      <w:proofErr w:type="spellStart"/>
      <w:r w:rsidRPr="00AF1FFD">
        <w:rPr>
          <w:rFonts w:ascii="Verdana" w:hAnsi="Verdana"/>
          <w:color w:val="auto"/>
          <w:sz w:val="20"/>
          <w:szCs w:val="20"/>
          <w:shd w:val="clear" w:color="auto" w:fill="FFFFFF"/>
        </w:rPr>
        <w:t>Gurin</w:t>
      </w:r>
      <w:proofErr w:type="spellEnd"/>
      <w:r w:rsidRPr="00AF1FFD">
        <w:rPr>
          <w:rFonts w:ascii="Verdana" w:hAnsi="Verdana"/>
          <w:color w:val="auto"/>
          <w:sz w:val="20"/>
          <w:szCs w:val="20"/>
          <w:shd w:val="clear" w:color="auto" w:fill="FFFFFF"/>
        </w:rPr>
        <w:t>, S</w:t>
      </w:r>
      <w:r w:rsidR="007351DB" w:rsidRPr="00AF1FFD">
        <w:rPr>
          <w:rFonts w:ascii="Verdana" w:hAnsi="Verdana"/>
          <w:color w:val="auto"/>
          <w:sz w:val="20"/>
          <w:szCs w:val="20"/>
          <w:shd w:val="clear" w:color="auto" w:fill="FFFFFF"/>
        </w:rPr>
        <w:t xml:space="preserve"> (2012)</w:t>
      </w:r>
      <w:r w:rsidR="007351DB" w:rsidRPr="00AF1FFD">
        <w:rPr>
          <w:rStyle w:val="apple-converted-space"/>
          <w:rFonts w:ascii="Verdana" w:hAnsi="Verdana"/>
          <w:color w:val="auto"/>
          <w:sz w:val="20"/>
          <w:szCs w:val="20"/>
          <w:shd w:val="clear" w:color="auto" w:fill="FFFFFF"/>
        </w:rPr>
        <w:t> </w:t>
      </w:r>
      <w:proofErr w:type="spellStart"/>
      <w:r w:rsidR="007351DB" w:rsidRPr="00AF1FFD">
        <w:rPr>
          <w:rStyle w:val="Emphasis"/>
          <w:rFonts w:ascii="Verdana" w:hAnsi="Verdana"/>
          <w:color w:val="auto"/>
          <w:sz w:val="20"/>
          <w:szCs w:val="20"/>
          <w:bdr w:val="none" w:sz="0" w:space="0" w:color="auto" w:frame="1"/>
          <w:shd w:val="clear" w:color="auto" w:fill="FFFFFF"/>
        </w:rPr>
        <w:t>RaphaëlJs</w:t>
      </w:r>
      <w:proofErr w:type="spellEnd"/>
      <w:r w:rsidR="007351DB" w:rsidRPr="00AF1FFD">
        <w:rPr>
          <w:rStyle w:val="Emphasis"/>
          <w:rFonts w:ascii="Verdana" w:hAnsi="Verdana"/>
          <w:color w:val="auto"/>
          <w:sz w:val="20"/>
          <w:szCs w:val="20"/>
          <w:bdr w:val="none" w:sz="0" w:space="0" w:color="auto" w:frame="1"/>
          <w:shd w:val="clear" w:color="auto" w:fill="FFFFFF"/>
        </w:rPr>
        <w:t xml:space="preserve"> Tutorial.</w:t>
      </w:r>
      <w:r w:rsidR="007351DB" w:rsidRPr="00AF1FFD">
        <w:rPr>
          <w:rStyle w:val="apple-converted-space"/>
          <w:rFonts w:ascii="Verdana" w:hAnsi="Verdana"/>
          <w:i/>
          <w:iCs/>
          <w:color w:val="auto"/>
          <w:sz w:val="20"/>
          <w:szCs w:val="20"/>
          <w:bdr w:val="none" w:sz="0" w:space="0" w:color="auto" w:frame="1"/>
          <w:shd w:val="clear" w:color="auto" w:fill="FFFFFF"/>
        </w:rPr>
        <w:t> </w:t>
      </w:r>
      <w:r w:rsidR="007351DB" w:rsidRPr="00AF1FFD">
        <w:rPr>
          <w:rFonts w:ascii="Verdana" w:hAnsi="Verdana"/>
          <w:color w:val="auto"/>
          <w:sz w:val="20"/>
          <w:szCs w:val="20"/>
          <w:shd w:val="clear" w:color="auto" w:fill="FFFFFF"/>
        </w:rPr>
        <w:t>Available at: http://cancerbero.mbarreneche.com/raphaeltut/#heading_toc_j_103 (Accessed: 09 February 2017). </w:t>
      </w:r>
    </w:p>
    <w:p w:rsidR="00522CB9" w:rsidRPr="00AF1FFD" w:rsidRDefault="00522CB9" w:rsidP="00522CB9">
      <w:pPr>
        <w:pStyle w:val="ListParagraph"/>
        <w:rPr>
          <w:rFonts w:ascii="Verdana" w:hAnsi="Verdana"/>
          <w:color w:val="auto"/>
          <w:sz w:val="20"/>
          <w:szCs w:val="20"/>
          <w:shd w:val="clear" w:color="auto" w:fill="FFFFFF"/>
        </w:rPr>
      </w:pPr>
    </w:p>
    <w:p w:rsidR="00027396" w:rsidRDefault="009E5E59" w:rsidP="00AF1FFD">
      <w:pPr>
        <w:pStyle w:val="ListParagraph"/>
        <w:numPr>
          <w:ilvl w:val="0"/>
          <w:numId w:val="16"/>
        </w:numPr>
        <w:rPr>
          <w:rFonts w:ascii="Verdana" w:hAnsi="Verdana"/>
          <w:color w:val="auto"/>
          <w:sz w:val="20"/>
          <w:szCs w:val="20"/>
          <w:shd w:val="clear" w:color="auto" w:fill="FFFFFF"/>
        </w:rPr>
      </w:pPr>
      <w:r w:rsidRPr="00AF1FFD">
        <w:rPr>
          <w:rFonts w:ascii="Verdana" w:hAnsi="Verdana"/>
          <w:color w:val="auto"/>
          <w:sz w:val="20"/>
          <w:szCs w:val="20"/>
          <w:shd w:val="clear" w:color="auto" w:fill="FFFFFF"/>
        </w:rPr>
        <w:t>Chapman, S</w:t>
      </w:r>
      <w:r w:rsidR="00027396" w:rsidRPr="00AF1FFD">
        <w:rPr>
          <w:rFonts w:ascii="Verdana" w:hAnsi="Verdana"/>
          <w:color w:val="auto"/>
          <w:sz w:val="20"/>
          <w:szCs w:val="20"/>
          <w:shd w:val="clear" w:color="auto" w:fill="FFFFFF"/>
        </w:rPr>
        <w:t xml:space="preserve"> (2016)</w:t>
      </w:r>
      <w:r w:rsidR="00027396" w:rsidRPr="00AF1FFD">
        <w:rPr>
          <w:rStyle w:val="apple-converted-space"/>
          <w:rFonts w:ascii="Verdana" w:hAnsi="Verdana"/>
          <w:color w:val="auto"/>
          <w:sz w:val="20"/>
          <w:szCs w:val="20"/>
          <w:shd w:val="clear" w:color="auto" w:fill="FFFFFF"/>
        </w:rPr>
        <w:t> </w:t>
      </w:r>
      <w:r w:rsidR="0003565E" w:rsidRPr="00AF1FFD">
        <w:rPr>
          <w:rStyle w:val="Emphasis"/>
          <w:rFonts w:ascii="Verdana" w:hAnsi="Verdana"/>
          <w:color w:val="auto"/>
          <w:sz w:val="20"/>
          <w:szCs w:val="20"/>
          <w:bdr w:val="none" w:sz="0" w:space="0" w:color="auto" w:frame="1"/>
          <w:shd w:val="clear" w:color="auto" w:fill="FFFFFF"/>
        </w:rPr>
        <w:t>Quick Tip</w:t>
      </w:r>
      <w:r w:rsidR="00027396" w:rsidRPr="00AF1FFD">
        <w:rPr>
          <w:rStyle w:val="Emphasis"/>
          <w:rFonts w:ascii="Verdana" w:hAnsi="Verdana"/>
          <w:color w:val="auto"/>
          <w:sz w:val="20"/>
          <w:szCs w:val="20"/>
          <w:bdr w:val="none" w:sz="0" w:space="0" w:color="auto" w:frame="1"/>
          <w:shd w:val="clear" w:color="auto" w:fill="FFFFFF"/>
        </w:rPr>
        <w:t>.</w:t>
      </w:r>
      <w:r w:rsidR="00027396" w:rsidRPr="00AF1FFD">
        <w:rPr>
          <w:rStyle w:val="apple-converted-space"/>
          <w:rFonts w:ascii="Verdana" w:hAnsi="Verdana"/>
          <w:i/>
          <w:iCs/>
          <w:color w:val="auto"/>
          <w:sz w:val="20"/>
          <w:szCs w:val="20"/>
          <w:bdr w:val="none" w:sz="0" w:space="0" w:color="auto" w:frame="1"/>
          <w:shd w:val="clear" w:color="auto" w:fill="FFFFFF"/>
        </w:rPr>
        <w:t> </w:t>
      </w:r>
      <w:r w:rsidR="00027396" w:rsidRPr="00AF1FFD">
        <w:rPr>
          <w:rFonts w:ascii="Verdana" w:hAnsi="Verdana"/>
          <w:color w:val="auto"/>
          <w:sz w:val="20"/>
          <w:szCs w:val="20"/>
          <w:shd w:val="clear" w:color="auto" w:fill="FFFFFF"/>
        </w:rPr>
        <w:t>Available at: https://www.sitepoint.com/quick-tip-create-manipulate-arrays-in-javascript/ (Accessed: 19 February 2017). </w:t>
      </w:r>
    </w:p>
    <w:p w:rsidR="00522CB9" w:rsidRPr="00522CB9" w:rsidRDefault="00522CB9" w:rsidP="00522CB9">
      <w:pPr>
        <w:pStyle w:val="ListParagraph"/>
        <w:rPr>
          <w:rFonts w:ascii="Verdana" w:hAnsi="Verdana"/>
          <w:color w:val="auto"/>
          <w:sz w:val="20"/>
          <w:szCs w:val="20"/>
          <w:shd w:val="clear" w:color="auto" w:fill="FFFFFF"/>
        </w:rPr>
      </w:pPr>
    </w:p>
    <w:p w:rsidR="00522CB9" w:rsidRPr="00AF1FFD" w:rsidRDefault="00522CB9" w:rsidP="00522CB9">
      <w:pPr>
        <w:pStyle w:val="ListParagraph"/>
        <w:rPr>
          <w:rFonts w:ascii="Verdana" w:hAnsi="Verdana"/>
          <w:color w:val="auto"/>
          <w:sz w:val="20"/>
          <w:szCs w:val="20"/>
          <w:shd w:val="clear" w:color="auto" w:fill="FFFFFF"/>
        </w:rPr>
      </w:pPr>
    </w:p>
    <w:p w:rsidR="00072612" w:rsidRDefault="009E5E59" w:rsidP="00AF1FFD">
      <w:pPr>
        <w:pStyle w:val="ListParagraph"/>
        <w:numPr>
          <w:ilvl w:val="0"/>
          <w:numId w:val="16"/>
        </w:numPr>
        <w:rPr>
          <w:rFonts w:ascii="Verdana" w:hAnsi="Verdana"/>
          <w:color w:val="auto"/>
          <w:sz w:val="20"/>
          <w:szCs w:val="20"/>
          <w:shd w:val="clear" w:color="auto" w:fill="FFFFFF"/>
        </w:rPr>
      </w:pPr>
      <w:r w:rsidRPr="00AF1FFD">
        <w:rPr>
          <w:rFonts w:ascii="Verdana" w:hAnsi="Verdana"/>
          <w:color w:val="auto"/>
          <w:sz w:val="20"/>
          <w:szCs w:val="20"/>
          <w:shd w:val="clear" w:color="auto" w:fill="FFFFFF"/>
        </w:rPr>
        <w:t xml:space="preserve">Crowder, T </w:t>
      </w:r>
      <w:r w:rsidR="00072612" w:rsidRPr="00AF1FFD">
        <w:rPr>
          <w:rFonts w:ascii="Verdana" w:hAnsi="Verdana"/>
          <w:color w:val="auto"/>
          <w:sz w:val="20"/>
          <w:szCs w:val="20"/>
          <w:shd w:val="clear" w:color="auto" w:fill="FFFFFF"/>
        </w:rPr>
        <w:t>(2016)</w:t>
      </w:r>
      <w:r w:rsidR="00072612" w:rsidRPr="00AF1FFD">
        <w:rPr>
          <w:rStyle w:val="apple-converted-space"/>
          <w:rFonts w:ascii="Verdana" w:hAnsi="Verdana"/>
          <w:color w:val="auto"/>
          <w:sz w:val="20"/>
          <w:szCs w:val="20"/>
          <w:shd w:val="clear" w:color="auto" w:fill="FFFFFF"/>
        </w:rPr>
        <w:t> </w:t>
      </w:r>
      <w:r w:rsidR="00FC72CB" w:rsidRPr="00AF1FFD">
        <w:rPr>
          <w:rStyle w:val="Emphasis"/>
          <w:rFonts w:ascii="Verdana" w:hAnsi="Verdana"/>
          <w:color w:val="auto"/>
          <w:sz w:val="20"/>
          <w:szCs w:val="20"/>
          <w:bdr w:val="none" w:sz="0" w:space="0" w:color="auto" w:frame="1"/>
          <w:shd w:val="clear" w:color="auto" w:fill="FFFFFF"/>
        </w:rPr>
        <w:t>Questions</w:t>
      </w:r>
      <w:r w:rsidR="00072612" w:rsidRPr="00AF1FFD">
        <w:rPr>
          <w:rStyle w:val="Emphasis"/>
          <w:rFonts w:ascii="Verdana" w:hAnsi="Verdana"/>
          <w:color w:val="auto"/>
          <w:sz w:val="20"/>
          <w:szCs w:val="20"/>
          <w:bdr w:val="none" w:sz="0" w:space="0" w:color="auto" w:frame="1"/>
          <w:shd w:val="clear" w:color="auto" w:fill="FFFFFF"/>
        </w:rPr>
        <w:t>.</w:t>
      </w:r>
      <w:r w:rsidR="00072612" w:rsidRPr="00AF1FFD">
        <w:rPr>
          <w:rStyle w:val="apple-converted-space"/>
          <w:rFonts w:ascii="Verdana" w:hAnsi="Verdana"/>
          <w:i/>
          <w:iCs/>
          <w:color w:val="auto"/>
          <w:sz w:val="20"/>
          <w:szCs w:val="20"/>
          <w:bdr w:val="none" w:sz="0" w:space="0" w:color="auto" w:frame="1"/>
          <w:shd w:val="clear" w:color="auto" w:fill="FFFFFF"/>
        </w:rPr>
        <w:t> </w:t>
      </w:r>
      <w:r w:rsidR="00072612" w:rsidRPr="00AF1FFD">
        <w:rPr>
          <w:rFonts w:ascii="Verdana" w:hAnsi="Verdana"/>
          <w:color w:val="auto"/>
          <w:sz w:val="20"/>
          <w:szCs w:val="20"/>
          <w:shd w:val="clear" w:color="auto" w:fill="FFFFFF"/>
        </w:rPr>
        <w:t xml:space="preserve">Available at: </w:t>
      </w:r>
      <w:r w:rsidR="00FC72CB" w:rsidRPr="00AF1FFD">
        <w:rPr>
          <w:rFonts w:ascii="Verdana" w:hAnsi="Verdana"/>
          <w:color w:val="auto"/>
          <w:sz w:val="20"/>
          <w:szCs w:val="20"/>
          <w:shd w:val="clear" w:color="auto" w:fill="FFFFFF"/>
        </w:rPr>
        <w:t>http://stackoverflow.com/questions/8443151/how-to-stop-a-settimeout-loop</w:t>
      </w:r>
      <w:r w:rsidR="00072612" w:rsidRPr="00AF1FFD">
        <w:rPr>
          <w:rFonts w:ascii="Verdana" w:hAnsi="Verdana"/>
          <w:color w:val="auto"/>
          <w:sz w:val="20"/>
          <w:szCs w:val="20"/>
          <w:shd w:val="clear" w:color="auto" w:fill="FFFFFF"/>
        </w:rPr>
        <w:t xml:space="preserve"> (Accessed: 1</w:t>
      </w:r>
      <w:r w:rsidR="00FC72CB" w:rsidRPr="00AF1FFD">
        <w:rPr>
          <w:rFonts w:ascii="Verdana" w:hAnsi="Verdana"/>
          <w:color w:val="auto"/>
          <w:sz w:val="20"/>
          <w:szCs w:val="20"/>
          <w:shd w:val="clear" w:color="auto" w:fill="FFFFFF"/>
        </w:rPr>
        <w:t>6</w:t>
      </w:r>
      <w:r w:rsidR="00072612" w:rsidRPr="00AF1FFD">
        <w:rPr>
          <w:rFonts w:ascii="Verdana" w:hAnsi="Verdana"/>
          <w:color w:val="auto"/>
          <w:sz w:val="20"/>
          <w:szCs w:val="20"/>
          <w:shd w:val="clear" w:color="auto" w:fill="FFFFFF"/>
        </w:rPr>
        <w:t xml:space="preserve"> February 2017). </w:t>
      </w:r>
    </w:p>
    <w:p w:rsidR="00522CB9" w:rsidRDefault="00522CB9" w:rsidP="00522CB9">
      <w:pPr>
        <w:pStyle w:val="ListParagraph"/>
        <w:rPr>
          <w:rFonts w:ascii="Verdana" w:hAnsi="Verdana"/>
          <w:color w:val="auto"/>
          <w:sz w:val="20"/>
          <w:szCs w:val="20"/>
          <w:shd w:val="clear" w:color="auto" w:fill="FFFFFF"/>
        </w:rPr>
      </w:pPr>
    </w:p>
    <w:p w:rsidR="00522CB9" w:rsidRDefault="00522CB9" w:rsidP="00351A56">
      <w:pPr>
        <w:pStyle w:val="ListParagraph"/>
        <w:numPr>
          <w:ilvl w:val="0"/>
          <w:numId w:val="16"/>
        </w:numPr>
        <w:rPr>
          <w:rFonts w:ascii="Verdana" w:hAnsi="Verdana"/>
          <w:color w:val="auto"/>
          <w:sz w:val="20"/>
          <w:szCs w:val="20"/>
          <w:shd w:val="clear" w:color="auto" w:fill="FFFFFF"/>
        </w:rPr>
      </w:pPr>
      <w:r>
        <w:rPr>
          <w:rFonts w:ascii="Verdana" w:hAnsi="Verdana"/>
          <w:color w:val="auto"/>
          <w:sz w:val="20"/>
          <w:szCs w:val="20"/>
          <w:shd w:val="clear" w:color="auto" w:fill="FFFFFF"/>
        </w:rPr>
        <w:t>Sussex University</w:t>
      </w:r>
      <w:r w:rsidRPr="00522CB9">
        <w:rPr>
          <w:rFonts w:ascii="Verdana" w:hAnsi="Verdana"/>
          <w:color w:val="auto"/>
          <w:sz w:val="20"/>
          <w:szCs w:val="20"/>
          <w:shd w:val="clear" w:color="auto" w:fill="FFFFFF"/>
        </w:rPr>
        <w:t xml:space="preserve"> (2016) </w:t>
      </w:r>
      <w:r w:rsidRPr="007474EE">
        <w:rPr>
          <w:rFonts w:ascii="Verdana" w:hAnsi="Verdana"/>
          <w:i/>
          <w:color w:val="auto"/>
          <w:sz w:val="20"/>
          <w:szCs w:val="20"/>
          <w:shd w:val="clear" w:color="auto" w:fill="FFFFFF"/>
        </w:rPr>
        <w:t>Labs</w:t>
      </w:r>
      <w:r w:rsidRPr="00522CB9">
        <w:rPr>
          <w:rFonts w:ascii="Verdana" w:hAnsi="Verdana"/>
          <w:color w:val="auto"/>
          <w:sz w:val="20"/>
          <w:szCs w:val="20"/>
          <w:shd w:val="clear" w:color="auto" w:fill="FFFFFF"/>
        </w:rPr>
        <w:t xml:space="preserve">. Available at: </w:t>
      </w:r>
      <w:r w:rsidR="00351A56" w:rsidRPr="00351A56">
        <w:rPr>
          <w:rFonts w:ascii="Verdana" w:hAnsi="Verdana"/>
          <w:color w:val="auto"/>
          <w:sz w:val="20"/>
          <w:szCs w:val="20"/>
          <w:shd w:val="clear" w:color="auto" w:fill="FFFFFF"/>
        </w:rPr>
        <w:t xml:space="preserve">https://studydirect.sussex.ac.uk/course/view.php?id=28104&amp;topic=2 </w:t>
      </w:r>
      <w:r w:rsidRPr="00522CB9">
        <w:rPr>
          <w:rFonts w:ascii="Verdana" w:hAnsi="Verdana"/>
          <w:color w:val="auto"/>
          <w:sz w:val="20"/>
          <w:szCs w:val="20"/>
          <w:shd w:val="clear" w:color="auto" w:fill="FFFFFF"/>
        </w:rPr>
        <w:t xml:space="preserve">(Accessed: </w:t>
      </w:r>
      <w:r w:rsidR="00351A56">
        <w:rPr>
          <w:rFonts w:ascii="Verdana" w:hAnsi="Verdana"/>
          <w:color w:val="auto"/>
          <w:sz w:val="20"/>
          <w:szCs w:val="20"/>
          <w:shd w:val="clear" w:color="auto" w:fill="FFFFFF"/>
        </w:rPr>
        <w:t>09</w:t>
      </w:r>
      <w:r w:rsidRPr="00522CB9">
        <w:rPr>
          <w:rFonts w:ascii="Verdana" w:hAnsi="Verdana"/>
          <w:color w:val="auto"/>
          <w:sz w:val="20"/>
          <w:szCs w:val="20"/>
          <w:shd w:val="clear" w:color="auto" w:fill="FFFFFF"/>
        </w:rPr>
        <w:t xml:space="preserve"> February 2017). </w:t>
      </w:r>
    </w:p>
    <w:p w:rsidR="007474EE" w:rsidRPr="007474EE" w:rsidRDefault="007474EE" w:rsidP="007474EE">
      <w:pPr>
        <w:pStyle w:val="ListParagraph"/>
        <w:rPr>
          <w:rFonts w:ascii="Verdana" w:hAnsi="Verdana"/>
          <w:color w:val="auto"/>
          <w:sz w:val="20"/>
          <w:szCs w:val="20"/>
          <w:shd w:val="clear" w:color="auto" w:fill="FFFFFF"/>
        </w:rPr>
      </w:pPr>
    </w:p>
    <w:p w:rsidR="007474EE" w:rsidRPr="00522CB9" w:rsidRDefault="007474EE" w:rsidP="007474EE">
      <w:pPr>
        <w:pStyle w:val="ListParagraph"/>
        <w:numPr>
          <w:ilvl w:val="0"/>
          <w:numId w:val="16"/>
        </w:numPr>
        <w:rPr>
          <w:rFonts w:ascii="Verdana" w:hAnsi="Verdana"/>
          <w:color w:val="auto"/>
          <w:sz w:val="20"/>
          <w:szCs w:val="20"/>
          <w:shd w:val="clear" w:color="auto" w:fill="FFFFFF"/>
        </w:rPr>
      </w:pPr>
      <w:r>
        <w:rPr>
          <w:rFonts w:ascii="Verdana" w:hAnsi="Verdana"/>
          <w:color w:val="auto"/>
          <w:sz w:val="20"/>
          <w:szCs w:val="20"/>
          <w:shd w:val="clear" w:color="auto" w:fill="FFFFFF"/>
        </w:rPr>
        <w:t>MIT</w:t>
      </w:r>
      <w:r w:rsidRPr="00522CB9">
        <w:rPr>
          <w:rFonts w:ascii="Verdana" w:hAnsi="Verdana"/>
          <w:color w:val="auto"/>
          <w:sz w:val="20"/>
          <w:szCs w:val="20"/>
          <w:shd w:val="clear" w:color="auto" w:fill="FFFFFF"/>
        </w:rPr>
        <w:t xml:space="preserve"> (2016) </w:t>
      </w:r>
      <w:r w:rsidRPr="007474EE">
        <w:rPr>
          <w:rFonts w:ascii="Verdana" w:hAnsi="Verdana"/>
          <w:i/>
          <w:color w:val="auto"/>
          <w:sz w:val="20"/>
          <w:szCs w:val="20"/>
          <w:shd w:val="clear" w:color="auto" w:fill="FFFFFF"/>
        </w:rPr>
        <w:t>Moment Timezone</w:t>
      </w:r>
      <w:r w:rsidRPr="00522CB9">
        <w:rPr>
          <w:rFonts w:ascii="Verdana" w:hAnsi="Verdana"/>
          <w:color w:val="auto"/>
          <w:sz w:val="20"/>
          <w:szCs w:val="20"/>
          <w:shd w:val="clear" w:color="auto" w:fill="FFFFFF"/>
        </w:rPr>
        <w:t xml:space="preserve">. Available at: </w:t>
      </w:r>
      <w:r w:rsidRPr="007474EE">
        <w:rPr>
          <w:rFonts w:ascii="Verdana" w:hAnsi="Verdana"/>
          <w:color w:val="auto"/>
          <w:sz w:val="20"/>
          <w:szCs w:val="20"/>
          <w:shd w:val="clear" w:color="auto" w:fill="FFFFFF"/>
        </w:rPr>
        <w:t xml:space="preserve">https://momentjs.com/timezone/ </w:t>
      </w:r>
      <w:r w:rsidRPr="00522CB9">
        <w:rPr>
          <w:rFonts w:ascii="Verdana" w:hAnsi="Verdana"/>
          <w:color w:val="auto"/>
          <w:sz w:val="20"/>
          <w:szCs w:val="20"/>
          <w:shd w:val="clear" w:color="auto" w:fill="FFFFFF"/>
        </w:rPr>
        <w:t xml:space="preserve">(Accessed: </w:t>
      </w:r>
      <w:r>
        <w:rPr>
          <w:rFonts w:ascii="Verdana" w:hAnsi="Verdana"/>
          <w:color w:val="auto"/>
          <w:sz w:val="20"/>
          <w:szCs w:val="20"/>
          <w:shd w:val="clear" w:color="auto" w:fill="FFFFFF"/>
        </w:rPr>
        <w:t>20</w:t>
      </w:r>
      <w:r w:rsidRPr="00522CB9">
        <w:rPr>
          <w:rFonts w:ascii="Verdana" w:hAnsi="Verdana"/>
          <w:color w:val="auto"/>
          <w:sz w:val="20"/>
          <w:szCs w:val="20"/>
          <w:shd w:val="clear" w:color="auto" w:fill="FFFFFF"/>
        </w:rPr>
        <w:t xml:space="preserve"> February 2017). </w:t>
      </w:r>
    </w:p>
    <w:sectPr w:rsidR="007474EE" w:rsidRPr="00522CB9" w:rsidSect="00C76296">
      <w:footerReference w:type="default" r:id="rId11"/>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2782" w:rsidRDefault="00E72782" w:rsidP="00C6554A">
      <w:pPr>
        <w:spacing w:before="0" w:after="0" w:line="240" w:lineRule="auto"/>
      </w:pPr>
      <w:r>
        <w:separator/>
      </w:r>
    </w:p>
  </w:endnote>
  <w:endnote w:type="continuationSeparator" w:id="0">
    <w:p w:rsidR="00E72782" w:rsidRDefault="00E7278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782" w:rsidRDefault="00E72782">
    <w:pPr>
      <w:pStyle w:val="Footer"/>
    </w:pPr>
    <w:r>
      <w:t xml:space="preserve">Page </w:t>
    </w:r>
    <w:r>
      <w:fldChar w:fldCharType="begin"/>
    </w:r>
    <w:r w:rsidRPr="008A0662">
      <w:instrText xml:space="preserve"> PAGE  \* Arabic  \* MERGEFORMAT </w:instrText>
    </w:r>
    <w:r>
      <w:fldChar w:fldCharType="separate"/>
    </w:r>
    <w:r w:rsidR="00BE35D7">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2782" w:rsidRDefault="00E72782" w:rsidP="00C6554A">
      <w:pPr>
        <w:spacing w:before="0" w:after="0" w:line="240" w:lineRule="auto"/>
      </w:pPr>
      <w:r>
        <w:separator/>
      </w:r>
    </w:p>
  </w:footnote>
  <w:footnote w:type="continuationSeparator" w:id="0">
    <w:p w:rsidR="00E72782" w:rsidRDefault="00E7278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AB5E11"/>
    <w:multiLevelType w:val="hybridMultilevel"/>
    <w:tmpl w:val="200CA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C29"/>
    <w:rsid w:val="00027396"/>
    <w:rsid w:val="00034179"/>
    <w:rsid w:val="0003565E"/>
    <w:rsid w:val="00040E04"/>
    <w:rsid w:val="00051F6F"/>
    <w:rsid w:val="00072612"/>
    <w:rsid w:val="00102A76"/>
    <w:rsid w:val="0013565C"/>
    <w:rsid w:val="00161326"/>
    <w:rsid w:val="0020389C"/>
    <w:rsid w:val="00227BFB"/>
    <w:rsid w:val="002554CD"/>
    <w:rsid w:val="00255A3B"/>
    <w:rsid w:val="00293B83"/>
    <w:rsid w:val="00294B22"/>
    <w:rsid w:val="00296980"/>
    <w:rsid w:val="002A4AE1"/>
    <w:rsid w:val="002B4294"/>
    <w:rsid w:val="00333D0D"/>
    <w:rsid w:val="00341FE3"/>
    <w:rsid w:val="00351A56"/>
    <w:rsid w:val="00354C4D"/>
    <w:rsid w:val="00355C6F"/>
    <w:rsid w:val="00392450"/>
    <w:rsid w:val="00427F9A"/>
    <w:rsid w:val="00457A57"/>
    <w:rsid w:val="00466638"/>
    <w:rsid w:val="004C049F"/>
    <w:rsid w:val="005000E2"/>
    <w:rsid w:val="00500D89"/>
    <w:rsid w:val="00510030"/>
    <w:rsid w:val="00522CB9"/>
    <w:rsid w:val="00561CA8"/>
    <w:rsid w:val="005A4146"/>
    <w:rsid w:val="005D195D"/>
    <w:rsid w:val="005E6FA3"/>
    <w:rsid w:val="005F087B"/>
    <w:rsid w:val="00604BB1"/>
    <w:rsid w:val="00617896"/>
    <w:rsid w:val="0064022A"/>
    <w:rsid w:val="006A3CE7"/>
    <w:rsid w:val="006D179E"/>
    <w:rsid w:val="007351DB"/>
    <w:rsid w:val="00742C29"/>
    <w:rsid w:val="007474EE"/>
    <w:rsid w:val="00773A22"/>
    <w:rsid w:val="00785BA4"/>
    <w:rsid w:val="007A4B15"/>
    <w:rsid w:val="007E22D4"/>
    <w:rsid w:val="008876AA"/>
    <w:rsid w:val="008A0662"/>
    <w:rsid w:val="008B2547"/>
    <w:rsid w:val="0092319A"/>
    <w:rsid w:val="009961AF"/>
    <w:rsid w:val="009C7011"/>
    <w:rsid w:val="009E5E59"/>
    <w:rsid w:val="00A461B1"/>
    <w:rsid w:val="00A72DBD"/>
    <w:rsid w:val="00AD1FDC"/>
    <w:rsid w:val="00AE018F"/>
    <w:rsid w:val="00AF1FFD"/>
    <w:rsid w:val="00B32400"/>
    <w:rsid w:val="00B433FB"/>
    <w:rsid w:val="00B82E5C"/>
    <w:rsid w:val="00BA4C52"/>
    <w:rsid w:val="00BD215E"/>
    <w:rsid w:val="00BE35D7"/>
    <w:rsid w:val="00C0768C"/>
    <w:rsid w:val="00C6554A"/>
    <w:rsid w:val="00C76296"/>
    <w:rsid w:val="00CD1C44"/>
    <w:rsid w:val="00D23510"/>
    <w:rsid w:val="00DA0C12"/>
    <w:rsid w:val="00DB6361"/>
    <w:rsid w:val="00DC7EF7"/>
    <w:rsid w:val="00E14F07"/>
    <w:rsid w:val="00E72782"/>
    <w:rsid w:val="00EB62DA"/>
    <w:rsid w:val="00ED7C44"/>
    <w:rsid w:val="00F16F53"/>
    <w:rsid w:val="00F44C2A"/>
    <w:rsid w:val="00FC607F"/>
    <w:rsid w:val="00FC72CB"/>
    <w:rsid w:val="00FE3901"/>
    <w:rsid w:val="00FE6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69E1FBE"/>
  <w15:chartTrackingRefBased/>
  <w15:docId w15:val="{093C0F45-DEC6-487A-B963-413839FE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apple-converted-space">
    <w:name w:val="apple-converted-space"/>
    <w:basedOn w:val="DefaultParagraphFont"/>
    <w:rsid w:val="007351DB"/>
  </w:style>
  <w:style w:type="character" w:styleId="Emphasis">
    <w:name w:val="Emphasis"/>
    <w:basedOn w:val="DefaultParagraphFont"/>
    <w:uiPriority w:val="20"/>
    <w:qFormat/>
    <w:rsid w:val="007351DB"/>
    <w:rPr>
      <w:i/>
      <w:iCs/>
    </w:rPr>
  </w:style>
  <w:style w:type="paragraph" w:styleId="ListParagraph">
    <w:name w:val="List Paragraph"/>
    <w:basedOn w:val="Normal"/>
    <w:uiPriority w:val="34"/>
    <w:unhideWhenUsed/>
    <w:qFormat/>
    <w:rsid w:val="00AF1F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0</TotalTime>
  <Pages>5</Pages>
  <Words>1044</Words>
  <Characters>5953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Dixon</dc:creator>
  <cp:keywords/>
  <dc:description/>
  <cp:lastModifiedBy>Stephen Dixon</cp:lastModifiedBy>
  <cp:revision>23</cp:revision>
  <dcterms:created xsi:type="dcterms:W3CDTF">2017-02-22T21:37:00Z</dcterms:created>
  <dcterms:modified xsi:type="dcterms:W3CDTF">2017-02-24T15:44:00Z</dcterms:modified>
</cp:coreProperties>
</file>